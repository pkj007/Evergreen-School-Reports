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B8B" w:rsidRDefault="003C7B8B">
      <w:r>
        <w:t xml:space="preserve">Name </w:t>
      </w:r>
      <w:r w:rsidR="00E47601">
        <w:t xml:space="preserve"> = </w:t>
      </w:r>
      <w:proofErr w:type="spellStart"/>
      <w:r>
        <w:t>Rohit</w:t>
      </w:r>
      <w:proofErr w:type="spellEnd"/>
      <w:r>
        <w:t xml:space="preserve"> </w:t>
      </w:r>
      <w:r w:rsidR="00E47601">
        <w:t xml:space="preserve"> </w:t>
      </w:r>
      <w:proofErr w:type="spellStart"/>
      <w:r w:rsidR="00E47601">
        <w:t>Thuwal</w:t>
      </w:r>
      <w:proofErr w:type="spellEnd"/>
      <w:r w:rsidR="00E47601">
        <w:t xml:space="preserve">                                                              class    = 9</w:t>
      </w:r>
      <w:r w:rsidR="00DD760F" w:rsidRPr="00DD760F">
        <w:rPr>
          <w:vertAlign w:val="superscript"/>
        </w:rPr>
        <w:t>th</w:t>
      </w:r>
      <w:r w:rsidR="00DD760F">
        <w:t xml:space="preserve"> C                                                                      Roll Nu </w:t>
      </w:r>
      <w:r w:rsidR="008E326B">
        <w:t>= 25</w:t>
      </w:r>
      <w:r w:rsidR="00E47601">
        <w:t xml:space="preserve">               </w:t>
      </w:r>
      <w:r>
        <w:t xml:space="preserve">                                                           </w:t>
      </w:r>
      <w:r w:rsidR="00E47601">
        <w:t xml:space="preserve">                              </w:t>
      </w:r>
      <w:r>
        <w:t xml:space="preserve">  </w:t>
      </w:r>
    </w:p>
    <w:p w:rsidR="003C7B8B" w:rsidRDefault="003C7B8B"/>
    <w:p w:rsidR="003C7B8B" w:rsidRDefault="003C7B8B"/>
    <w:p w:rsidR="004903A6" w:rsidRDefault="004903A6">
      <w:r>
        <w:t xml:space="preserve">   </w:t>
      </w:r>
      <w:r w:rsidR="008E326B">
        <w:t xml:space="preserve">               </w:t>
      </w:r>
      <w:r>
        <w:t xml:space="preserve">     Certificate</w:t>
      </w:r>
    </w:p>
    <w:p w:rsidR="00000002" w:rsidRDefault="000679DD">
      <w:r>
        <w:t xml:space="preserve">This is to Certified That The Project </w:t>
      </w:r>
      <w:r w:rsidR="0029590A">
        <w:t xml:space="preserve">Entitled REMOTE </w:t>
      </w:r>
      <w:r w:rsidR="00C55887">
        <w:t xml:space="preserve">PATIENT </w:t>
      </w:r>
      <w:r w:rsidR="00DB6689">
        <w:t xml:space="preserve">MONITORING being Submitted </w:t>
      </w:r>
      <w:r w:rsidR="007502EE">
        <w:t xml:space="preserve">To </w:t>
      </w:r>
      <w:r w:rsidR="00B03808">
        <w:t xml:space="preserve">Evergreen Senior Secondary </w:t>
      </w:r>
      <w:r w:rsidR="007553E0">
        <w:t xml:space="preserve">School, </w:t>
      </w:r>
      <w:proofErr w:type="spellStart"/>
      <w:r w:rsidR="005E748E">
        <w:t>Haldwani</w:t>
      </w:r>
      <w:proofErr w:type="spellEnd"/>
      <w:r w:rsidR="005E748E">
        <w:t xml:space="preserve">  for The Project Work of </w:t>
      </w:r>
      <w:r w:rsidR="00D1684E">
        <w:t xml:space="preserve">Information Technology is record of the </w:t>
      </w:r>
      <w:r w:rsidR="00F80901">
        <w:t xml:space="preserve">Work carried by Mr. Praveen Joshi Sir </w:t>
      </w:r>
      <w:r w:rsidR="001D5AF6">
        <w:t xml:space="preserve">Under my guidance and Suspension </w:t>
      </w:r>
    </w:p>
    <w:p w:rsidR="00B03808" w:rsidRDefault="00000002">
      <w:r>
        <w:t xml:space="preserve">   </w:t>
      </w:r>
      <w:r w:rsidR="00562DA2">
        <w:t>Supervision</w:t>
      </w:r>
      <w:r>
        <w:t xml:space="preserve">                                                                       </w:t>
      </w:r>
      <w:r w:rsidR="009E700D">
        <w:t>Mr. Praveen Joshi</w:t>
      </w:r>
      <w:r w:rsidR="007553E0">
        <w:t xml:space="preserve"> </w:t>
      </w:r>
      <w:r w:rsidR="00562DA2">
        <w:t xml:space="preserve">                              ICT Computer </w:t>
      </w:r>
    </w:p>
    <w:p w:rsidR="00292C56" w:rsidRDefault="00847216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847216" w:rsidRDefault="00847216">
      <w:pPr>
        <w:rPr>
          <w:sz w:val="36"/>
          <w:szCs w:val="36"/>
        </w:rPr>
      </w:pPr>
      <w:r>
        <w:rPr>
          <w:sz w:val="36"/>
          <w:szCs w:val="36"/>
        </w:rPr>
        <w:t xml:space="preserve">           Remote Patience  </w:t>
      </w:r>
      <w:r w:rsidR="00EB1A99">
        <w:rPr>
          <w:sz w:val="36"/>
          <w:szCs w:val="36"/>
        </w:rPr>
        <w:t>Monitoring</w:t>
      </w:r>
      <w:r>
        <w:rPr>
          <w:sz w:val="36"/>
          <w:szCs w:val="36"/>
        </w:rPr>
        <w:t xml:space="preserve">                      </w:t>
      </w:r>
      <w:r w:rsidR="00EC7559">
        <w:rPr>
          <w:sz w:val="36"/>
          <w:szCs w:val="36"/>
        </w:rPr>
        <w:t xml:space="preserve"> </w:t>
      </w:r>
    </w:p>
    <w:p w:rsidR="00EC7559" w:rsidRDefault="00EC7559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r w:rsidR="007756CA">
        <w:rPr>
          <w:sz w:val="36"/>
          <w:szCs w:val="36"/>
        </w:rPr>
        <w:t>Indroduction</w:t>
      </w:r>
      <w:proofErr w:type="spellEnd"/>
    </w:p>
    <w:p w:rsidR="00EC7559" w:rsidRDefault="007756CA">
      <w:pPr>
        <w:rPr>
          <w:sz w:val="36"/>
          <w:szCs w:val="36"/>
        </w:rPr>
      </w:pPr>
      <w:r>
        <w:rPr>
          <w:sz w:val="36"/>
          <w:szCs w:val="36"/>
        </w:rPr>
        <w:t xml:space="preserve">Remote </w:t>
      </w:r>
      <w:r w:rsidR="007D7585">
        <w:rPr>
          <w:sz w:val="36"/>
          <w:szCs w:val="36"/>
        </w:rPr>
        <w:t xml:space="preserve">Patience </w:t>
      </w:r>
      <w:r>
        <w:rPr>
          <w:sz w:val="36"/>
          <w:szCs w:val="36"/>
        </w:rPr>
        <w:t xml:space="preserve"> monitoring also referred to as remote </w:t>
      </w:r>
      <w:r w:rsidR="007D7585">
        <w:rPr>
          <w:sz w:val="36"/>
          <w:szCs w:val="36"/>
        </w:rPr>
        <w:t>physiologic Monitoring</w:t>
      </w:r>
      <w:r w:rsidR="00200C13">
        <w:rPr>
          <w:sz w:val="36"/>
          <w:szCs w:val="36"/>
        </w:rPr>
        <w:t xml:space="preserve"> Is the use of digital technologies </w:t>
      </w:r>
      <w:r w:rsidR="00654344">
        <w:rPr>
          <w:sz w:val="36"/>
          <w:szCs w:val="36"/>
        </w:rPr>
        <w:t xml:space="preserve">to Monitoring and capture medical and other health </w:t>
      </w:r>
      <w:r w:rsidR="00366027">
        <w:rPr>
          <w:sz w:val="36"/>
          <w:szCs w:val="36"/>
        </w:rPr>
        <w:t xml:space="preserve">data from Patient </w:t>
      </w:r>
      <w:r w:rsidR="00F560CF">
        <w:rPr>
          <w:sz w:val="36"/>
          <w:szCs w:val="36"/>
        </w:rPr>
        <w:t xml:space="preserve"> and electronically </w:t>
      </w:r>
      <w:r w:rsidR="00343DF5">
        <w:rPr>
          <w:sz w:val="36"/>
          <w:szCs w:val="36"/>
        </w:rPr>
        <w:t xml:space="preserve">. Transmit this report </w:t>
      </w:r>
      <w:r w:rsidR="00B2036D">
        <w:rPr>
          <w:sz w:val="36"/>
          <w:szCs w:val="36"/>
        </w:rPr>
        <w:t xml:space="preserve">to health care provider for </w:t>
      </w:r>
      <w:proofErr w:type="spellStart"/>
      <w:r w:rsidR="00B2036D">
        <w:rPr>
          <w:sz w:val="36"/>
          <w:szCs w:val="36"/>
        </w:rPr>
        <w:t>assesment</w:t>
      </w:r>
      <w:proofErr w:type="spellEnd"/>
      <w:r w:rsidR="00B2036D">
        <w:rPr>
          <w:sz w:val="36"/>
          <w:szCs w:val="36"/>
        </w:rPr>
        <w:t xml:space="preserve"> </w:t>
      </w:r>
      <w:r w:rsidR="000F261C">
        <w:rPr>
          <w:sz w:val="36"/>
          <w:szCs w:val="36"/>
        </w:rPr>
        <w:t xml:space="preserve">and When necessary  </w:t>
      </w:r>
      <w:r w:rsidR="00031081">
        <w:rPr>
          <w:sz w:val="36"/>
          <w:szCs w:val="36"/>
        </w:rPr>
        <w:t xml:space="preserve">Recommendation </w:t>
      </w:r>
      <w:r w:rsidR="00BB0933">
        <w:rPr>
          <w:sz w:val="36"/>
          <w:szCs w:val="36"/>
        </w:rPr>
        <w:t>and Instructions .</w:t>
      </w:r>
    </w:p>
    <w:p w:rsidR="00155129" w:rsidRDefault="00E1452F">
      <w:pPr>
        <w:rPr>
          <w:sz w:val="36"/>
          <w:szCs w:val="36"/>
        </w:rPr>
      </w:pPr>
      <w:r>
        <w:rPr>
          <w:sz w:val="36"/>
          <w:szCs w:val="36"/>
        </w:rPr>
        <w:t xml:space="preserve">The </w:t>
      </w:r>
      <w:r w:rsidR="00880051">
        <w:rPr>
          <w:sz w:val="36"/>
          <w:szCs w:val="36"/>
        </w:rPr>
        <w:t xml:space="preserve">Center ‘s R P M </w:t>
      </w:r>
      <w:proofErr w:type="spellStart"/>
      <w:r w:rsidR="007C1B4D">
        <w:rPr>
          <w:sz w:val="36"/>
          <w:szCs w:val="36"/>
        </w:rPr>
        <w:t>intiative</w:t>
      </w:r>
      <w:proofErr w:type="spellEnd"/>
      <w:r w:rsidR="007C1B4D">
        <w:rPr>
          <w:sz w:val="36"/>
          <w:szCs w:val="36"/>
        </w:rPr>
        <w:t xml:space="preserve"> Aims To increase use of </w:t>
      </w:r>
      <w:r w:rsidR="00CA628D">
        <w:rPr>
          <w:sz w:val="36"/>
          <w:szCs w:val="36"/>
        </w:rPr>
        <w:t>Technologies that :</w:t>
      </w:r>
    </w:p>
    <w:p w:rsidR="00CA628D" w:rsidRDefault="00CA628D">
      <w:pPr>
        <w:rPr>
          <w:sz w:val="36"/>
          <w:szCs w:val="36"/>
        </w:rPr>
      </w:pPr>
      <w:r>
        <w:rPr>
          <w:sz w:val="36"/>
          <w:szCs w:val="36"/>
        </w:rPr>
        <w:t xml:space="preserve">1 </w:t>
      </w:r>
      <w:r w:rsidR="00132128">
        <w:rPr>
          <w:sz w:val="36"/>
          <w:szCs w:val="36"/>
        </w:rPr>
        <w:t xml:space="preserve">= Reduce the use of Emergency and Hospital </w:t>
      </w:r>
      <w:r w:rsidR="009B6FEC">
        <w:rPr>
          <w:sz w:val="36"/>
          <w:szCs w:val="36"/>
        </w:rPr>
        <w:t xml:space="preserve">Service’s By older adults ( 60 + </w:t>
      </w:r>
      <w:r w:rsidR="007912BC">
        <w:rPr>
          <w:sz w:val="36"/>
          <w:szCs w:val="36"/>
        </w:rPr>
        <w:t>Ages)</w:t>
      </w:r>
      <w:r w:rsidR="00616F7A">
        <w:rPr>
          <w:sz w:val="36"/>
          <w:szCs w:val="36"/>
        </w:rPr>
        <w:t>.</w:t>
      </w:r>
    </w:p>
    <w:p w:rsidR="007912BC" w:rsidRDefault="007912BC">
      <w:pPr>
        <w:rPr>
          <w:sz w:val="36"/>
          <w:szCs w:val="36"/>
        </w:rPr>
      </w:pPr>
      <w:r>
        <w:rPr>
          <w:sz w:val="36"/>
          <w:szCs w:val="36"/>
        </w:rPr>
        <w:t xml:space="preserve">2 = Enable Independent living and the </w:t>
      </w:r>
      <w:r w:rsidR="006A7E18">
        <w:rPr>
          <w:sz w:val="36"/>
          <w:szCs w:val="36"/>
        </w:rPr>
        <w:t>Ability to live in the Setting of one’s</w:t>
      </w:r>
      <w:r w:rsidR="00A17DA0">
        <w:rPr>
          <w:sz w:val="36"/>
          <w:szCs w:val="36"/>
        </w:rPr>
        <w:t xml:space="preserve"> </w:t>
      </w:r>
      <w:r w:rsidR="00616F7A">
        <w:rPr>
          <w:sz w:val="36"/>
          <w:szCs w:val="36"/>
        </w:rPr>
        <w:t>choice.</w:t>
      </w:r>
      <w:r w:rsidR="00A17DA0">
        <w:rPr>
          <w:sz w:val="36"/>
          <w:szCs w:val="36"/>
        </w:rPr>
        <w:t xml:space="preserve"> </w:t>
      </w:r>
    </w:p>
    <w:p w:rsidR="00A17DA0" w:rsidRDefault="00A17DA0">
      <w:pPr>
        <w:rPr>
          <w:sz w:val="36"/>
          <w:szCs w:val="36"/>
        </w:rPr>
      </w:pPr>
      <w:r>
        <w:rPr>
          <w:sz w:val="36"/>
          <w:szCs w:val="36"/>
        </w:rPr>
        <w:t xml:space="preserve">3 </w:t>
      </w:r>
      <w:r w:rsidR="00AE6542">
        <w:rPr>
          <w:sz w:val="36"/>
          <w:szCs w:val="36"/>
        </w:rPr>
        <w:t>= Leave to Improvement</w:t>
      </w:r>
      <w:r w:rsidR="007A22EA">
        <w:rPr>
          <w:sz w:val="36"/>
          <w:szCs w:val="36"/>
        </w:rPr>
        <w:t xml:space="preserve"> in the cost and </w:t>
      </w:r>
      <w:r w:rsidR="00B74C41">
        <w:rPr>
          <w:sz w:val="36"/>
          <w:szCs w:val="36"/>
        </w:rPr>
        <w:t xml:space="preserve">quality of care </w:t>
      </w:r>
      <w:r w:rsidR="00616F7A">
        <w:rPr>
          <w:sz w:val="36"/>
          <w:szCs w:val="36"/>
        </w:rPr>
        <w:t>.</w:t>
      </w:r>
    </w:p>
    <w:p w:rsidR="00B74C41" w:rsidRDefault="00B74C41">
      <w:pPr>
        <w:rPr>
          <w:sz w:val="36"/>
          <w:szCs w:val="36"/>
        </w:rPr>
      </w:pPr>
      <w:r>
        <w:rPr>
          <w:sz w:val="36"/>
          <w:szCs w:val="36"/>
        </w:rPr>
        <w:t xml:space="preserve">4 = Reduce the </w:t>
      </w:r>
      <w:r w:rsidR="00816ABE">
        <w:rPr>
          <w:sz w:val="36"/>
          <w:szCs w:val="36"/>
        </w:rPr>
        <w:t xml:space="preserve">Need for older adults to move </w:t>
      </w:r>
      <w:r w:rsidR="003F3EEC">
        <w:rPr>
          <w:sz w:val="36"/>
          <w:szCs w:val="36"/>
        </w:rPr>
        <w:t xml:space="preserve">more intensive high </w:t>
      </w:r>
      <w:proofErr w:type="spellStart"/>
      <w:r w:rsidR="003F3EEC">
        <w:rPr>
          <w:sz w:val="36"/>
          <w:szCs w:val="36"/>
        </w:rPr>
        <w:t>corst</w:t>
      </w:r>
      <w:proofErr w:type="spellEnd"/>
      <w:r w:rsidR="003F3EEC">
        <w:rPr>
          <w:sz w:val="36"/>
          <w:szCs w:val="36"/>
        </w:rPr>
        <w:t xml:space="preserve"> Care Setting </w:t>
      </w:r>
      <w:r w:rsidR="00616F7A">
        <w:rPr>
          <w:sz w:val="36"/>
          <w:szCs w:val="36"/>
        </w:rPr>
        <w:t>.</w:t>
      </w:r>
    </w:p>
    <w:p w:rsidR="00616F7A" w:rsidRDefault="00616F7A">
      <w:pPr>
        <w:rPr>
          <w:sz w:val="36"/>
          <w:szCs w:val="36"/>
        </w:rPr>
      </w:pPr>
      <w:r>
        <w:rPr>
          <w:sz w:val="36"/>
          <w:szCs w:val="36"/>
        </w:rPr>
        <w:t xml:space="preserve">5 = </w:t>
      </w:r>
      <w:r w:rsidR="00675ADE">
        <w:rPr>
          <w:sz w:val="36"/>
          <w:szCs w:val="36"/>
        </w:rPr>
        <w:t xml:space="preserve">Reduce the burden on formal and Informal </w:t>
      </w:r>
      <w:r w:rsidR="00B37ACD">
        <w:rPr>
          <w:sz w:val="36"/>
          <w:szCs w:val="36"/>
        </w:rPr>
        <w:t>Caregivers.</w:t>
      </w:r>
    </w:p>
    <w:p w:rsidR="00DF6A1A" w:rsidRDefault="00B37ACD">
      <w:pPr>
        <w:rPr>
          <w:sz w:val="36"/>
          <w:szCs w:val="36"/>
        </w:rPr>
      </w:pPr>
      <w:r>
        <w:rPr>
          <w:sz w:val="36"/>
          <w:szCs w:val="36"/>
        </w:rPr>
        <w:t xml:space="preserve">6 = Work in the home, as well as in </w:t>
      </w:r>
      <w:r w:rsidR="00071155">
        <w:rPr>
          <w:sz w:val="36"/>
          <w:szCs w:val="36"/>
        </w:rPr>
        <w:t xml:space="preserve">long term and post – acute </w:t>
      </w:r>
      <w:r w:rsidR="00DF6A1A">
        <w:rPr>
          <w:sz w:val="36"/>
          <w:szCs w:val="36"/>
        </w:rPr>
        <w:t xml:space="preserve">care setting </w:t>
      </w:r>
    </w:p>
    <w:p w:rsidR="00B37ACD" w:rsidRDefault="0007115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DF6A1A">
        <w:rPr>
          <w:sz w:val="36"/>
          <w:szCs w:val="36"/>
        </w:rPr>
        <w:t xml:space="preserve">               ABSTRACT</w:t>
      </w:r>
    </w:p>
    <w:p w:rsidR="00072E70" w:rsidRDefault="00403CA4">
      <w:pPr>
        <w:rPr>
          <w:sz w:val="36"/>
          <w:szCs w:val="36"/>
        </w:rPr>
      </w:pPr>
      <w:r>
        <w:rPr>
          <w:sz w:val="36"/>
          <w:szCs w:val="36"/>
        </w:rPr>
        <w:t xml:space="preserve">With an Improvement in Technology </w:t>
      </w:r>
      <w:r w:rsidR="00C26918">
        <w:rPr>
          <w:sz w:val="36"/>
          <w:szCs w:val="36"/>
        </w:rPr>
        <w:t xml:space="preserve">and Miniaturization of </w:t>
      </w:r>
      <w:proofErr w:type="spellStart"/>
      <w:r w:rsidR="00072E70">
        <w:rPr>
          <w:sz w:val="36"/>
          <w:szCs w:val="36"/>
        </w:rPr>
        <w:t>sensers</w:t>
      </w:r>
      <w:proofErr w:type="spellEnd"/>
      <w:r w:rsidR="00072E70">
        <w:rPr>
          <w:sz w:val="36"/>
          <w:szCs w:val="36"/>
        </w:rPr>
        <w:t xml:space="preserve"> </w:t>
      </w:r>
      <w:r w:rsidR="001A708F">
        <w:rPr>
          <w:sz w:val="36"/>
          <w:szCs w:val="36"/>
        </w:rPr>
        <w:t xml:space="preserve">There have been Attempt </w:t>
      </w:r>
      <w:r w:rsidR="00250B9D">
        <w:rPr>
          <w:sz w:val="36"/>
          <w:szCs w:val="36"/>
        </w:rPr>
        <w:t xml:space="preserve">to utilize the new Technology in various </w:t>
      </w:r>
      <w:r w:rsidR="00026853">
        <w:rPr>
          <w:sz w:val="36"/>
          <w:szCs w:val="36"/>
        </w:rPr>
        <w:t xml:space="preserve">Areas to improve the quality of human life </w:t>
      </w:r>
      <w:r w:rsidR="00195CD4">
        <w:rPr>
          <w:sz w:val="36"/>
          <w:szCs w:val="36"/>
        </w:rPr>
        <w:t xml:space="preserve">. one main Area of </w:t>
      </w:r>
      <w:r w:rsidR="00827E5D">
        <w:rPr>
          <w:sz w:val="36"/>
          <w:szCs w:val="36"/>
        </w:rPr>
        <w:t>research</w:t>
      </w:r>
      <w:r w:rsidR="00722A01">
        <w:rPr>
          <w:sz w:val="36"/>
          <w:szCs w:val="36"/>
        </w:rPr>
        <w:t xml:space="preserve"> that has seen </w:t>
      </w:r>
      <w:r w:rsidR="003F4749">
        <w:rPr>
          <w:sz w:val="36"/>
          <w:szCs w:val="36"/>
        </w:rPr>
        <w:t xml:space="preserve">at adoption of the Technologies in the health sector </w:t>
      </w:r>
      <w:r w:rsidR="00FB1038">
        <w:rPr>
          <w:sz w:val="36"/>
          <w:szCs w:val="36"/>
        </w:rPr>
        <w:t xml:space="preserve">. The people in need of health care services </w:t>
      </w:r>
      <w:r w:rsidR="009F11EB">
        <w:rPr>
          <w:sz w:val="36"/>
          <w:szCs w:val="36"/>
        </w:rPr>
        <w:t xml:space="preserve">. Find it very Expensive This is particularly </w:t>
      </w:r>
      <w:r w:rsidR="008C622B">
        <w:rPr>
          <w:sz w:val="36"/>
          <w:szCs w:val="36"/>
        </w:rPr>
        <w:t>true in developing countries .</w:t>
      </w:r>
    </w:p>
    <w:p w:rsidR="008C622B" w:rsidRDefault="008C622B">
      <w:pPr>
        <w:rPr>
          <w:sz w:val="36"/>
          <w:szCs w:val="36"/>
        </w:rPr>
      </w:pPr>
      <w:r>
        <w:rPr>
          <w:sz w:val="36"/>
          <w:szCs w:val="36"/>
        </w:rPr>
        <w:t xml:space="preserve">            SUMMARY</w:t>
      </w:r>
    </w:p>
    <w:p w:rsidR="00F46C8E" w:rsidRDefault="00A4293E">
      <w:pPr>
        <w:rPr>
          <w:sz w:val="36"/>
          <w:szCs w:val="36"/>
        </w:rPr>
      </w:pPr>
      <w:r>
        <w:rPr>
          <w:sz w:val="36"/>
          <w:szCs w:val="36"/>
        </w:rPr>
        <w:t xml:space="preserve"> A majority of older student’s </w:t>
      </w:r>
      <w:r w:rsidR="00B32009">
        <w:rPr>
          <w:sz w:val="36"/>
          <w:szCs w:val="36"/>
        </w:rPr>
        <w:t xml:space="preserve">adults are challenged by chronic </w:t>
      </w:r>
      <w:r w:rsidR="007F6532">
        <w:rPr>
          <w:sz w:val="36"/>
          <w:szCs w:val="36"/>
        </w:rPr>
        <w:t xml:space="preserve">and </w:t>
      </w:r>
      <w:proofErr w:type="spellStart"/>
      <w:r w:rsidR="007F6532">
        <w:rPr>
          <w:sz w:val="36"/>
          <w:szCs w:val="36"/>
        </w:rPr>
        <w:t>Actueillness</w:t>
      </w:r>
      <w:proofErr w:type="spellEnd"/>
      <w:r w:rsidR="007F6532">
        <w:rPr>
          <w:sz w:val="36"/>
          <w:szCs w:val="36"/>
        </w:rPr>
        <w:t xml:space="preserve"> And / or injuries. </w:t>
      </w:r>
      <w:r w:rsidR="001F20F6">
        <w:rPr>
          <w:sz w:val="36"/>
          <w:szCs w:val="36"/>
        </w:rPr>
        <w:t xml:space="preserve">8 out of 10 Americans are living with the </w:t>
      </w:r>
      <w:r w:rsidR="00A94442">
        <w:rPr>
          <w:sz w:val="36"/>
          <w:szCs w:val="36"/>
        </w:rPr>
        <w:t xml:space="preserve">health </w:t>
      </w:r>
      <w:r w:rsidR="00EB1A99">
        <w:rPr>
          <w:sz w:val="36"/>
          <w:szCs w:val="36"/>
        </w:rPr>
        <w:t>challenge of one or more chronic disease</w:t>
      </w:r>
      <w:r w:rsidR="00F91176">
        <w:rPr>
          <w:sz w:val="36"/>
          <w:szCs w:val="36"/>
        </w:rPr>
        <w:t xml:space="preserve">. In addition , falls are the </w:t>
      </w:r>
      <w:r w:rsidR="000C4BAB">
        <w:rPr>
          <w:sz w:val="36"/>
          <w:szCs w:val="36"/>
        </w:rPr>
        <w:t xml:space="preserve">most common cause of </w:t>
      </w:r>
      <w:proofErr w:type="spellStart"/>
      <w:r w:rsidR="000C4BAB">
        <w:rPr>
          <w:sz w:val="36"/>
          <w:szCs w:val="36"/>
        </w:rPr>
        <w:t>Monafantal</w:t>
      </w:r>
      <w:proofErr w:type="spellEnd"/>
      <w:r w:rsidR="000C4BAB">
        <w:rPr>
          <w:sz w:val="36"/>
          <w:szCs w:val="36"/>
        </w:rPr>
        <w:t xml:space="preserve"> </w:t>
      </w:r>
      <w:r w:rsidR="00750817">
        <w:rPr>
          <w:sz w:val="36"/>
          <w:szCs w:val="36"/>
        </w:rPr>
        <w:t xml:space="preserve"> injuries and of older adults </w:t>
      </w:r>
      <w:r w:rsidR="00211762">
        <w:rPr>
          <w:sz w:val="36"/>
          <w:szCs w:val="36"/>
        </w:rPr>
        <w:t>.R P M ( Remote Patience Monitoring) technologies have</w:t>
      </w:r>
      <w:r w:rsidR="00132609">
        <w:rPr>
          <w:sz w:val="36"/>
          <w:szCs w:val="36"/>
        </w:rPr>
        <w:t xml:space="preserve"> to be effective in helping to manage </w:t>
      </w:r>
      <w:r w:rsidR="00B932D1">
        <w:rPr>
          <w:sz w:val="36"/>
          <w:szCs w:val="36"/>
        </w:rPr>
        <w:t xml:space="preserve">chronic disease   . post </w:t>
      </w:r>
      <w:proofErr w:type="spellStart"/>
      <w:r w:rsidR="00B932D1">
        <w:rPr>
          <w:sz w:val="36"/>
          <w:szCs w:val="36"/>
        </w:rPr>
        <w:t>actue</w:t>
      </w:r>
      <w:proofErr w:type="spellEnd"/>
      <w:r w:rsidR="00B932D1">
        <w:rPr>
          <w:sz w:val="36"/>
          <w:szCs w:val="36"/>
        </w:rPr>
        <w:t xml:space="preserve"> </w:t>
      </w:r>
      <w:r w:rsidR="00005424">
        <w:rPr>
          <w:sz w:val="36"/>
          <w:szCs w:val="36"/>
        </w:rPr>
        <w:t xml:space="preserve">care a Monitoring the Safety of the older </w:t>
      </w:r>
      <w:r w:rsidR="00F46C8E">
        <w:rPr>
          <w:sz w:val="36"/>
          <w:szCs w:val="36"/>
        </w:rPr>
        <w:t xml:space="preserve">adults population. </w:t>
      </w:r>
    </w:p>
    <w:p w:rsidR="008C622B" w:rsidRDefault="00F46C8E">
      <w:pPr>
        <w:rPr>
          <w:sz w:val="36"/>
          <w:szCs w:val="36"/>
        </w:rPr>
      </w:pPr>
      <w:r>
        <w:rPr>
          <w:sz w:val="36"/>
          <w:szCs w:val="36"/>
        </w:rPr>
        <w:t xml:space="preserve">R P M = Technology Enabled </w:t>
      </w:r>
      <w:r w:rsidR="00320A5E">
        <w:rPr>
          <w:sz w:val="36"/>
          <w:szCs w:val="36"/>
        </w:rPr>
        <w:t xml:space="preserve">                Innovation </w:t>
      </w:r>
      <w:r w:rsidR="00C12708">
        <w:rPr>
          <w:sz w:val="36"/>
          <w:szCs w:val="36"/>
        </w:rPr>
        <w:t xml:space="preserve"> </w:t>
      </w:r>
      <w:r w:rsidR="00320A5E">
        <w:rPr>
          <w:sz w:val="36"/>
          <w:szCs w:val="36"/>
        </w:rPr>
        <w:t xml:space="preserve">. </w:t>
      </w:r>
    </w:p>
    <w:p w:rsidR="008C622B" w:rsidRDefault="00320A5E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</w:t>
      </w:r>
      <w:r w:rsidR="00712571">
        <w:rPr>
          <w:sz w:val="36"/>
          <w:szCs w:val="36"/>
        </w:rPr>
        <w:t xml:space="preserve">FINISH </w:t>
      </w:r>
      <w:r w:rsidR="008E326B">
        <w:rPr>
          <w:sz w:val="36"/>
          <w:szCs w:val="36"/>
        </w:rPr>
        <w:t>.</w:t>
      </w:r>
    </w:p>
    <w:p w:rsidR="00072E70" w:rsidRDefault="00072E70">
      <w:pPr>
        <w:rPr>
          <w:sz w:val="36"/>
          <w:szCs w:val="36"/>
        </w:rPr>
      </w:pPr>
    </w:p>
    <w:p w:rsidR="00C26918" w:rsidRDefault="00C26918">
      <w:pPr>
        <w:rPr>
          <w:sz w:val="36"/>
          <w:szCs w:val="36"/>
        </w:rPr>
      </w:pPr>
    </w:p>
    <w:p w:rsidR="00BB0933" w:rsidRPr="00D75A00" w:rsidRDefault="00BB0933">
      <w:pPr>
        <w:rPr>
          <w:sz w:val="32"/>
          <w:szCs w:val="32"/>
        </w:rPr>
      </w:pPr>
    </w:p>
    <w:p w:rsidR="00C119A4" w:rsidRPr="00F645B2" w:rsidRDefault="00C119A4">
      <w:pPr>
        <w:rPr>
          <w:sz w:val="36"/>
          <w:szCs w:val="36"/>
        </w:rPr>
      </w:pPr>
    </w:p>
    <w:sectPr w:rsidR="00C119A4" w:rsidRPr="00F645B2">
      <w:footerReference w:type="default" r:id="rId7"/>
      <w:pgSz w:w="12240" w:h="15840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1785" w:rsidRDefault="00F91785">
      <w:pPr>
        <w:spacing w:after="0" w:line="240" w:lineRule="auto"/>
      </w:pPr>
      <w:r>
        <w:separator/>
      </w:r>
    </w:p>
  </w:endnote>
  <w:endnote w:type="continuationSeparator" w:id="0">
    <w:p w:rsidR="00F91785" w:rsidRDefault="00F9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241E" w:rsidRDefault="008E3D18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1785" w:rsidRDefault="00F91785">
      <w:pPr>
        <w:spacing w:after="0" w:line="240" w:lineRule="auto"/>
      </w:pPr>
      <w:r>
        <w:separator/>
      </w:r>
    </w:p>
  </w:footnote>
  <w:footnote w:type="continuationSeparator" w:id="0">
    <w:p w:rsidR="00F91785" w:rsidRDefault="00F9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>
    <w:abstractNumId w:val="10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attachedTemplate r:id="rId1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9E"/>
    <w:rsid w:val="00000002"/>
    <w:rsid w:val="00005424"/>
    <w:rsid w:val="00026853"/>
    <w:rsid w:val="00031081"/>
    <w:rsid w:val="000679DD"/>
    <w:rsid w:val="00071155"/>
    <w:rsid w:val="00072E70"/>
    <w:rsid w:val="000C4BAB"/>
    <w:rsid w:val="000F261C"/>
    <w:rsid w:val="00132128"/>
    <w:rsid w:val="00132609"/>
    <w:rsid w:val="00155129"/>
    <w:rsid w:val="00195CD4"/>
    <w:rsid w:val="001A708F"/>
    <w:rsid w:val="001D5AF6"/>
    <w:rsid w:val="001F20F6"/>
    <w:rsid w:val="00200C13"/>
    <w:rsid w:val="00211762"/>
    <w:rsid w:val="00250B9D"/>
    <w:rsid w:val="00292C56"/>
    <w:rsid w:val="0029590A"/>
    <w:rsid w:val="00311E7E"/>
    <w:rsid w:val="00320A5E"/>
    <w:rsid w:val="00343DF5"/>
    <w:rsid w:val="00357DE1"/>
    <w:rsid w:val="00366027"/>
    <w:rsid w:val="003C7B8B"/>
    <w:rsid w:val="003F3EEC"/>
    <w:rsid w:val="003F4749"/>
    <w:rsid w:val="003F4B55"/>
    <w:rsid w:val="00403CA4"/>
    <w:rsid w:val="004903A6"/>
    <w:rsid w:val="00562DA2"/>
    <w:rsid w:val="005C43A0"/>
    <w:rsid w:val="005E748E"/>
    <w:rsid w:val="00616F7A"/>
    <w:rsid w:val="00654344"/>
    <w:rsid w:val="00675ADE"/>
    <w:rsid w:val="006A7E18"/>
    <w:rsid w:val="00712571"/>
    <w:rsid w:val="00722A01"/>
    <w:rsid w:val="007502EE"/>
    <w:rsid w:val="00750817"/>
    <w:rsid w:val="007553E0"/>
    <w:rsid w:val="007756CA"/>
    <w:rsid w:val="007912BC"/>
    <w:rsid w:val="007A22EA"/>
    <w:rsid w:val="007C1B4D"/>
    <w:rsid w:val="007D7585"/>
    <w:rsid w:val="007F6532"/>
    <w:rsid w:val="00816ABE"/>
    <w:rsid w:val="00827E5D"/>
    <w:rsid w:val="00847216"/>
    <w:rsid w:val="00880051"/>
    <w:rsid w:val="008C622B"/>
    <w:rsid w:val="008D759E"/>
    <w:rsid w:val="008E326B"/>
    <w:rsid w:val="008E3D18"/>
    <w:rsid w:val="00960E25"/>
    <w:rsid w:val="009B6FEC"/>
    <w:rsid w:val="009E700D"/>
    <w:rsid w:val="009F11EB"/>
    <w:rsid w:val="00A17DA0"/>
    <w:rsid w:val="00A4293E"/>
    <w:rsid w:val="00A94442"/>
    <w:rsid w:val="00AE05C0"/>
    <w:rsid w:val="00AE6542"/>
    <w:rsid w:val="00B03808"/>
    <w:rsid w:val="00B2036D"/>
    <w:rsid w:val="00B32009"/>
    <w:rsid w:val="00B37ACD"/>
    <w:rsid w:val="00B74C41"/>
    <w:rsid w:val="00B932D1"/>
    <w:rsid w:val="00BB0933"/>
    <w:rsid w:val="00C119A4"/>
    <w:rsid w:val="00C12708"/>
    <w:rsid w:val="00C26918"/>
    <w:rsid w:val="00C55887"/>
    <w:rsid w:val="00CA628D"/>
    <w:rsid w:val="00D1684E"/>
    <w:rsid w:val="00D75A00"/>
    <w:rsid w:val="00DB6689"/>
    <w:rsid w:val="00DD760F"/>
    <w:rsid w:val="00DF6A1A"/>
    <w:rsid w:val="00E1452F"/>
    <w:rsid w:val="00E47601"/>
    <w:rsid w:val="00E5241E"/>
    <w:rsid w:val="00EB1A99"/>
    <w:rsid w:val="00EC7559"/>
    <w:rsid w:val="00F46C8E"/>
    <w:rsid w:val="00F560CF"/>
    <w:rsid w:val="00F645B2"/>
    <w:rsid w:val="00F80901"/>
    <w:rsid w:val="00F91176"/>
    <w:rsid w:val="00F91785"/>
    <w:rsid w:val="00FB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50EE7C"/>
  <w15:chartTrackingRefBased/>
  <w15:docId w15:val="{9F07A9A5-75C3-2B4D-9F54-9170B6E3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/>
      <w:contextualSpacing/>
    </w:pPr>
    <w:rPr>
      <w:rFonts w:eastAsiaTheme="minorEastAsia"/>
      <w:color w:val="FF7A00" w:themeColor="accent1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666660" w:themeColor="text2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666660" w:themeColor="text2" w:themeTint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454541" w:themeColor="text2" w:themeTint="E6"/>
      <w:sz w:val="3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781661D0-08C0-BE48-BB26-F06E33C3670B%7dtf50002001.dotx" TargetMode="External" /></Relationship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%7b781661D0-08C0-BE48-BB26-F06E33C3670B%7dtf50002001.dotx</Template>
  <TotalTime>69</TotalTime>
  <Pages>1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93</cp:revision>
  <dcterms:created xsi:type="dcterms:W3CDTF">2021-10-10T03:46:00Z</dcterms:created>
  <dcterms:modified xsi:type="dcterms:W3CDTF">2021-10-11T14:41:00Z</dcterms:modified>
</cp:coreProperties>
</file>